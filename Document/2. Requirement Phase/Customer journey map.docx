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F1B1F" w14:textId="73F8638B" w:rsidR="00505C63" w:rsidRDefault="00352E3E">
      <w:r w:rsidRPr="004C2050">
        <w:rPr>
          <w:noProof/>
        </w:rPr>
        <w:pict w14:anchorId="4BB73E7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478.2pt;height:633.6pt;visibility:visible;mso-wrap-style:square">
            <v:imagedata r:id="rId4" o:title=""/>
          </v:shape>
        </w:pict>
      </w:r>
    </w:p>
    <w:sectPr w:rsidR="00505C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52E3E"/>
    <w:rsid w:val="002F61FA"/>
    <w:rsid w:val="00352E3E"/>
    <w:rsid w:val="00505C63"/>
    <w:rsid w:val="007F079B"/>
    <w:rsid w:val="00FD4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B3EECA"/>
  <w15:chartTrackingRefBased/>
  <w15:docId w15:val="{C1A370CD-87FA-48C1-8670-42781D23A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D4C0A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4C0A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4C0A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4C0A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4C0A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4C0A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4C0A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4C0A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4C0A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FD4C0A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FD4C0A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FD4C0A"/>
    <w:rPr>
      <w:rFonts w:eastAsia="Times New Roman" w:cs="Times New Roman"/>
      <w:color w:val="0F4761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FD4C0A"/>
    <w:rPr>
      <w:rFonts w:eastAsia="Times New Roman" w:cs="Times New Roman"/>
      <w:i/>
      <w:iCs/>
      <w:color w:val="0F4761"/>
    </w:rPr>
  </w:style>
  <w:style w:type="character" w:customStyle="1" w:styleId="Heading5Char">
    <w:name w:val="Heading 5 Char"/>
    <w:link w:val="Heading5"/>
    <w:uiPriority w:val="9"/>
    <w:semiHidden/>
    <w:rsid w:val="00FD4C0A"/>
    <w:rPr>
      <w:rFonts w:eastAsia="Times New Roman" w:cs="Times New Roman"/>
      <w:color w:val="0F4761"/>
    </w:rPr>
  </w:style>
  <w:style w:type="character" w:customStyle="1" w:styleId="Heading6Char">
    <w:name w:val="Heading 6 Char"/>
    <w:link w:val="Heading6"/>
    <w:uiPriority w:val="9"/>
    <w:semiHidden/>
    <w:rsid w:val="00FD4C0A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FD4C0A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FD4C0A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FD4C0A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FD4C0A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FD4C0A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4C0A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FD4C0A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4C0A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FD4C0A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FD4C0A"/>
    <w:pPr>
      <w:ind w:left="720"/>
      <w:contextualSpacing/>
    </w:pPr>
  </w:style>
  <w:style w:type="character" w:styleId="IntenseEmphasis">
    <w:name w:val="Intense Emphasis"/>
    <w:uiPriority w:val="21"/>
    <w:qFormat/>
    <w:rsid w:val="00FD4C0A"/>
    <w:rPr>
      <w:i/>
      <w:iCs/>
      <w:color w:val="0F476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4C0A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IntenseQuoteChar">
    <w:name w:val="Intense Quote Char"/>
    <w:link w:val="IntenseQuote"/>
    <w:uiPriority w:val="30"/>
    <w:rsid w:val="00FD4C0A"/>
    <w:rPr>
      <w:i/>
      <w:iCs/>
      <w:color w:val="0F4761"/>
    </w:rPr>
  </w:style>
  <w:style w:type="character" w:styleId="IntenseReference">
    <w:name w:val="Intense Reference"/>
    <w:uiPriority w:val="32"/>
    <w:qFormat/>
    <w:rsid w:val="00FD4C0A"/>
    <w:rPr>
      <w:b/>
      <w:bCs/>
      <w:smallCaps/>
      <w:color w:val="0F476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dra\OneDrive\Documents\Desktop\Thalla\2.%20Requirement%20Phase\Customer%20journey%20map%20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Customer journey map </Template>
  <TotalTime>6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thalla sreekar</dc:creator>
  <cp:keywords/>
  <dc:description/>
  <cp:lastModifiedBy>thalla sreekar</cp:lastModifiedBy>
  <cp:revision>1</cp:revision>
  <dcterms:created xsi:type="dcterms:W3CDTF">2026-02-21T14:28:00Z</dcterms:created>
  <dcterms:modified xsi:type="dcterms:W3CDTF">2026-02-21T14:34:00Z</dcterms:modified>
</cp:coreProperties>
</file>